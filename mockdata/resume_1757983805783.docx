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36"/>
        <w:gridCol w:w="659"/>
        <w:gridCol w:w="68"/>
        <w:gridCol w:w="6535"/>
      </w:tblGrid>
      <w:tr w:rsidR="001B2ABD" w14:paraId="195FC245" w14:textId="77777777" w:rsidTr="005410B4">
        <w:trPr>
          <w:trHeight w:val="4494"/>
        </w:trPr>
        <w:tc>
          <w:tcPr>
            <w:tcW w:w="3636" w:type="dxa"/>
            <w:vAlign w:val="bottom"/>
          </w:tcPr>
          <w:p w14:paraId="74DE20B5" w14:textId="30168F7E" w:rsidR="001B2ABD" w:rsidRDefault="00D24733" w:rsidP="00D44A10">
            <w:pPr>
              <w:tabs>
                <w:tab w:val="left" w:pos="990"/>
              </w:tabs>
            </w:pPr>
            <w:r>
              <w:rPr>
                <w:noProof/>
              </w:rPr>
              <w:t xml:space="preserve">    </w:t>
            </w:r>
            <w:r w:rsidR="00D44A10">
              <w:rPr>
                <w:noProof/>
              </w:rPr>
              <w:drawing>
                <wp:inline distT="0" distB="0" distL="0" distR="0" wp14:anchorId="7838A24F" wp14:editId="4E8DABC4">
                  <wp:extent cx="1571429" cy="2028571"/>
                  <wp:effectExtent l="0" t="0" r="0" b="0"/>
                  <wp:docPr id="61193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358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429" cy="2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2B4C9" w14:textId="24568DAF" w:rsidR="00DD2B34" w:rsidRDefault="00D24733" w:rsidP="00D44A10">
            <w:pPr>
              <w:tabs>
                <w:tab w:val="left" w:pos="990"/>
              </w:tabs>
            </w:pPr>
            <w:r>
              <w:t xml:space="preserve"> </w:t>
            </w:r>
          </w:p>
          <w:p w14:paraId="39E16027" w14:textId="77777777" w:rsidR="00DD2B34" w:rsidRDefault="00DD2B34" w:rsidP="00D44A10">
            <w:pPr>
              <w:tabs>
                <w:tab w:val="left" w:pos="990"/>
              </w:tabs>
            </w:pPr>
          </w:p>
          <w:p w14:paraId="1A1201EA" w14:textId="64007AB7" w:rsidR="00DD2B34" w:rsidRDefault="00DD2B34" w:rsidP="00D44A10">
            <w:pPr>
              <w:tabs>
                <w:tab w:val="left" w:pos="990"/>
              </w:tabs>
            </w:pPr>
          </w:p>
        </w:tc>
        <w:tc>
          <w:tcPr>
            <w:tcW w:w="659" w:type="dxa"/>
          </w:tcPr>
          <w:p w14:paraId="3FE032F1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603" w:type="dxa"/>
            <w:gridSpan w:val="2"/>
            <w:vAlign w:val="bottom"/>
          </w:tcPr>
          <w:p w14:paraId="08280A3F" w14:textId="77777777" w:rsidR="00D24733" w:rsidRDefault="00D24733" w:rsidP="00D44A1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46"/>
              </w:rPr>
            </w:pPr>
          </w:p>
          <w:p w14:paraId="0ACAF289" w14:textId="0BA65C1A" w:rsidR="00D44A10" w:rsidRPr="00D44A10" w:rsidRDefault="00D44A10" w:rsidP="00D44A10">
            <w:pPr>
              <w:jc w:val="both"/>
              <w:rPr>
                <w:b/>
                <w:bCs/>
              </w:rPr>
            </w:pPr>
            <w:r w:rsidRPr="00D44A10">
              <w:rPr>
                <w:rFonts w:ascii="Century Gothic" w:eastAsia="Century Gothic" w:hAnsi="Century Gothic" w:cs="Century Gothic"/>
                <w:b/>
                <w:bCs/>
                <w:sz w:val="46"/>
              </w:rPr>
              <w:t>Syed Muzzamil Ali</w:t>
            </w:r>
          </w:p>
          <w:sdt>
            <w:sdtPr>
              <w:rPr>
                <w:sz w:val="24"/>
                <w:szCs w:val="24"/>
              </w:rPr>
              <w:id w:val="1381447891"/>
              <w:placeholder>
                <w:docPart w:val="C1D35AE24EA444F9878A14A1D4361AD9"/>
              </w:placeholder>
              <w:temporary/>
              <w:showingPlcHdr/>
              <w15:appearance w15:val="hidden"/>
            </w:sdtPr>
            <w:sdtContent>
              <w:p w14:paraId="72B08D32" w14:textId="77777777" w:rsidR="00D44A10" w:rsidRPr="00D44A10" w:rsidRDefault="00D44A10" w:rsidP="00D44A10">
                <w:pPr>
                  <w:rPr>
                    <w:sz w:val="24"/>
                    <w:szCs w:val="24"/>
                  </w:rPr>
                </w:pPr>
                <w:r w:rsidRPr="00D44A10">
                  <w:rPr>
                    <w:sz w:val="24"/>
                    <w:szCs w:val="24"/>
                  </w:rPr>
                  <w:t>PHONE:</w:t>
                </w:r>
              </w:p>
            </w:sdtContent>
          </w:sdt>
          <w:p w14:paraId="194A4DD5" w14:textId="6FA4F732" w:rsidR="00D44A10" w:rsidRPr="00D44A10" w:rsidRDefault="00D44A10" w:rsidP="00D44A10">
            <w:pPr>
              <w:jc w:val="both"/>
              <w:rPr>
                <w:b/>
                <w:bCs/>
                <w:sz w:val="24"/>
                <w:szCs w:val="24"/>
              </w:rPr>
            </w:pPr>
            <w:r w:rsidRPr="00D44A10">
              <w:rPr>
                <w:b/>
                <w:bCs/>
                <w:sz w:val="24"/>
                <w:szCs w:val="24"/>
              </w:rPr>
              <w:t>9100046656</w:t>
            </w:r>
          </w:p>
          <w:p w14:paraId="699F2A53" w14:textId="309D8A89" w:rsidR="00D44A10" w:rsidRPr="00D44A10" w:rsidRDefault="00D44A10" w:rsidP="00D44A10">
            <w:pPr>
              <w:jc w:val="both"/>
              <w:rPr>
                <w:sz w:val="24"/>
                <w:szCs w:val="24"/>
              </w:rPr>
            </w:pPr>
            <w:r w:rsidRPr="00D44A10">
              <w:rPr>
                <w:sz w:val="24"/>
                <w:szCs w:val="24"/>
              </w:rPr>
              <w:t>EMAIL:</w:t>
            </w:r>
          </w:p>
          <w:p w14:paraId="588BE861" w14:textId="261A93AA" w:rsidR="00D44A10" w:rsidRDefault="00DD2B34" w:rsidP="00D44A10">
            <w:pPr>
              <w:jc w:val="both"/>
              <w:rPr>
                <w:b/>
                <w:bCs/>
                <w:sz w:val="24"/>
                <w:szCs w:val="24"/>
              </w:rPr>
            </w:pPr>
            <w:hyperlink r:id="rId7" w:history="1">
              <w:r w:rsidRPr="00A02F57">
                <w:rPr>
                  <w:rStyle w:val="Hyperlink"/>
                  <w:b/>
                  <w:bCs/>
                  <w:sz w:val="24"/>
                  <w:szCs w:val="24"/>
                </w:rPr>
                <w:t>Sd.muzzamilali@gmail.com</w:t>
              </w:r>
            </w:hyperlink>
          </w:p>
          <w:p w14:paraId="300715C4" w14:textId="77777777" w:rsidR="00D24733" w:rsidRDefault="00D24733" w:rsidP="00D24733">
            <w:pPr>
              <w:pStyle w:val="Heading3"/>
            </w:pPr>
            <w:r>
              <w:t>Objective</w:t>
            </w:r>
          </w:p>
          <w:p w14:paraId="473F9C10" w14:textId="0546B456" w:rsidR="00D24733" w:rsidRPr="00D24733" w:rsidRDefault="00D24733" w:rsidP="00D24733">
            <w:pPr>
              <w:jc w:val="both"/>
            </w:pPr>
            <w:r>
              <w:t>Aspiring to work with an organization that offers a responsible position can utilize my skills and capabilities, also enhance my personal growth through continual upgrading of knowledge.</w:t>
            </w:r>
          </w:p>
          <w:sdt>
            <w:sdtPr>
              <w:rPr>
                <w:rFonts w:ascii="Century Gothic" w:eastAsia="Meiryo" w:hAnsi="Century Gothic" w:cs="Times New Roman"/>
                <w:b/>
                <w:bCs/>
                <w:caps/>
                <w:sz w:val="22"/>
                <w:szCs w:val="26"/>
              </w:rPr>
              <w:id w:val="1049110328"/>
              <w:temporary/>
              <w:showingPlcHdr/>
            </w:sdtPr>
            <w:sdtContent>
              <w:p w14:paraId="3B21C3C2" w14:textId="6E43AFC5" w:rsidR="00DD2B34" w:rsidRPr="00D24733" w:rsidRDefault="00DD2B34" w:rsidP="00D24733">
                <w:pPr>
                  <w:keepNext/>
                  <w:keepLines/>
                  <w:pBdr>
                    <w:bottom w:val="single" w:sz="8" w:space="1" w:color="94B6D2" w:themeColor="accent1"/>
                  </w:pBdr>
                  <w:spacing w:before="240" w:after="120"/>
                  <w:outlineLvl w:val="1"/>
                  <w:rPr>
                    <w:rFonts w:ascii="Calibri" w:eastAsia="Calibri" w:hAnsi="Calibri" w:cs="Calibri"/>
                    <w:b/>
                    <w:bCs/>
                    <w:caps/>
                    <w:color w:val="000000"/>
                    <w:sz w:val="22"/>
                    <w:szCs w:val="24"/>
                  </w:rPr>
                </w:pPr>
                <w:r w:rsidRPr="00DD2B34">
                  <w:rPr>
                    <w:rFonts w:ascii="Century Gothic" w:eastAsia="Meiryo" w:hAnsi="Century Gothic" w:cs="Times New Roman"/>
                    <w:b/>
                    <w:bCs/>
                    <w:caps/>
                    <w:sz w:val="22"/>
                    <w:szCs w:val="26"/>
                  </w:rPr>
                  <w:t>EDUCATION</w:t>
                </w:r>
              </w:p>
            </w:sdtContent>
          </w:sdt>
        </w:tc>
      </w:tr>
      <w:tr w:rsidR="001B2ABD" w14:paraId="143D720A" w14:textId="77777777" w:rsidTr="005410B4">
        <w:trPr>
          <w:trHeight w:val="9461"/>
        </w:trPr>
        <w:tc>
          <w:tcPr>
            <w:tcW w:w="3636" w:type="dxa"/>
          </w:tcPr>
          <w:sdt>
            <w:sdtPr>
              <w:id w:val="1669594239"/>
              <w:placeholder>
                <w:docPart w:val="B8D800993E2B48C780AFD03AA5228F51"/>
              </w:placeholder>
              <w:temporary/>
              <w:showingPlcHdr/>
              <w15:appearance w15:val="hidden"/>
            </w:sdtPr>
            <w:sdtContent>
              <w:p w14:paraId="4F3EA4A0" w14:textId="77777777" w:rsidR="00D44A10" w:rsidRDefault="00D44A10" w:rsidP="00D44A10">
                <w:pPr>
                  <w:pStyle w:val="Heading2"/>
                  <w:rPr>
                    <w:rFonts w:asciiTheme="minorHAnsi" w:eastAsiaTheme="minorEastAsia" w:hAnsiTheme="minorHAnsi" w:cstheme="minorBidi"/>
                    <w:sz w:val="18"/>
                    <w:szCs w:val="22"/>
                  </w:rPr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5C9697E4" w14:textId="77777777" w:rsidR="00D44A10" w:rsidRPr="001471FD" w:rsidRDefault="00D44A10" w:rsidP="00D44A10">
            <w:pPr>
              <w:rPr>
                <w:szCs w:val="18"/>
              </w:rPr>
            </w:pPr>
            <w:r w:rsidRPr="001471FD">
              <w:rPr>
                <w:rFonts w:ascii="Century Gothic" w:eastAsia="Century Gothic" w:hAnsi="Century Gothic" w:cs="Century Gothic"/>
                <w:b/>
                <w:szCs w:val="18"/>
              </w:rPr>
              <w:t>Programming Languages:</w:t>
            </w:r>
          </w:p>
          <w:p w14:paraId="3F9DE3E0" w14:textId="77777777" w:rsidR="00D44A10" w:rsidRDefault="00D44A10" w:rsidP="001471FD">
            <w:pPr>
              <w:spacing w:line="276" w:lineRule="auto"/>
              <w:rPr>
                <w:rFonts w:ascii="Century Gothic" w:eastAsia="Century Gothic" w:hAnsi="Century Gothic" w:cs="Century Gothic"/>
                <w:szCs w:val="18"/>
                <w:lang w:val="en-GB"/>
              </w:rPr>
            </w:pPr>
            <w:r w:rsidRPr="001471FD">
              <w:rPr>
                <w:rFonts w:ascii="Century Gothic" w:eastAsia="Century Gothic" w:hAnsi="Century Gothic" w:cs="Century Gothic"/>
                <w:szCs w:val="18"/>
                <w:lang w:val="en-GB"/>
              </w:rPr>
              <w:t>JavaScript, Python</w:t>
            </w:r>
          </w:p>
          <w:p w14:paraId="31F7F91C" w14:textId="77777777" w:rsidR="001471FD" w:rsidRPr="001471FD" w:rsidRDefault="001471FD" w:rsidP="001471FD">
            <w:pPr>
              <w:spacing w:line="276" w:lineRule="auto"/>
              <w:rPr>
                <w:szCs w:val="18"/>
                <w:lang w:val="en-GB"/>
              </w:rPr>
            </w:pPr>
          </w:p>
          <w:p w14:paraId="776B19B6" w14:textId="77777777" w:rsidR="001471FD" w:rsidRDefault="00D44A10" w:rsidP="001471FD">
            <w:pPr>
              <w:spacing w:line="276" w:lineRule="auto"/>
              <w:rPr>
                <w:rFonts w:ascii="Century Gothic" w:eastAsia="Century Gothic" w:hAnsi="Century Gothic" w:cs="Century Gothic"/>
                <w:b/>
                <w:szCs w:val="18"/>
              </w:rPr>
            </w:pPr>
            <w:r w:rsidRPr="001471FD">
              <w:rPr>
                <w:rFonts w:ascii="Century Gothic" w:eastAsia="Century Gothic" w:hAnsi="Century Gothic" w:cs="Century Gothic"/>
                <w:b/>
                <w:szCs w:val="18"/>
              </w:rPr>
              <w:t>Web Technologies:</w:t>
            </w:r>
          </w:p>
          <w:p w14:paraId="02709089" w14:textId="0D184711" w:rsidR="00D44A10" w:rsidRDefault="00D44A10" w:rsidP="001471FD">
            <w:pPr>
              <w:spacing w:line="276" w:lineRule="auto"/>
              <w:rPr>
                <w:rFonts w:ascii="Century Gothic" w:eastAsia="Century Gothic" w:hAnsi="Century Gothic" w:cs="Century Gothic"/>
                <w:szCs w:val="18"/>
              </w:rPr>
            </w:pPr>
            <w:r w:rsidRPr="001471FD">
              <w:rPr>
                <w:rFonts w:ascii="Century Gothic" w:eastAsia="Century Gothic" w:hAnsi="Century Gothic" w:cs="Century Gothic"/>
                <w:szCs w:val="18"/>
              </w:rPr>
              <w:t xml:space="preserve">React </w:t>
            </w:r>
            <w:proofErr w:type="spellStart"/>
            <w:r w:rsidRPr="001471FD">
              <w:rPr>
                <w:rFonts w:ascii="Century Gothic" w:eastAsia="Century Gothic" w:hAnsi="Century Gothic" w:cs="Century Gothic"/>
                <w:szCs w:val="18"/>
              </w:rPr>
              <w:t>Js</w:t>
            </w:r>
            <w:proofErr w:type="spellEnd"/>
            <w:r w:rsidRPr="001471FD">
              <w:rPr>
                <w:rFonts w:ascii="Century Gothic" w:eastAsia="Century Gothic" w:hAnsi="Century Gothic" w:cs="Century Gothic"/>
                <w:szCs w:val="18"/>
              </w:rPr>
              <w:t xml:space="preserve">, Node </w:t>
            </w:r>
            <w:proofErr w:type="spellStart"/>
            <w:r w:rsidRPr="001471FD">
              <w:rPr>
                <w:rFonts w:ascii="Century Gothic" w:eastAsia="Century Gothic" w:hAnsi="Century Gothic" w:cs="Century Gothic"/>
                <w:szCs w:val="18"/>
              </w:rPr>
              <w:t>Js</w:t>
            </w:r>
            <w:proofErr w:type="spellEnd"/>
            <w:r w:rsidRPr="001471FD">
              <w:rPr>
                <w:rFonts w:ascii="Century Gothic" w:eastAsia="Century Gothic" w:hAnsi="Century Gothic" w:cs="Century Gothic"/>
                <w:szCs w:val="18"/>
              </w:rPr>
              <w:t xml:space="preserve">, Express </w:t>
            </w:r>
            <w:proofErr w:type="spellStart"/>
            <w:r w:rsidRPr="001471FD">
              <w:rPr>
                <w:rFonts w:ascii="Century Gothic" w:eastAsia="Century Gothic" w:hAnsi="Century Gothic" w:cs="Century Gothic"/>
                <w:szCs w:val="18"/>
              </w:rPr>
              <w:t>Js</w:t>
            </w:r>
            <w:proofErr w:type="spellEnd"/>
          </w:p>
          <w:p w14:paraId="6EFD5FAB" w14:textId="77777777" w:rsidR="001471FD" w:rsidRPr="001471FD" w:rsidRDefault="001471FD" w:rsidP="001471FD">
            <w:pPr>
              <w:spacing w:line="276" w:lineRule="auto"/>
              <w:rPr>
                <w:szCs w:val="18"/>
              </w:rPr>
            </w:pPr>
          </w:p>
          <w:p w14:paraId="39B1ACD1" w14:textId="77777777" w:rsidR="001471FD" w:rsidRDefault="00D44A10" w:rsidP="001471FD">
            <w:pPr>
              <w:spacing w:line="276" w:lineRule="auto"/>
              <w:rPr>
                <w:rFonts w:ascii="Century Gothic" w:eastAsia="Century Gothic" w:hAnsi="Century Gothic" w:cs="Century Gothic"/>
                <w:b/>
                <w:szCs w:val="18"/>
              </w:rPr>
            </w:pPr>
            <w:r w:rsidRPr="001471FD">
              <w:rPr>
                <w:rFonts w:ascii="Century Gothic" w:eastAsia="Century Gothic" w:hAnsi="Century Gothic" w:cs="Century Gothic"/>
                <w:b/>
                <w:szCs w:val="18"/>
              </w:rPr>
              <w:t>Data Base:</w:t>
            </w:r>
          </w:p>
          <w:p w14:paraId="01D29904" w14:textId="0D570B2B" w:rsidR="00D44A10" w:rsidRDefault="00DA6382" w:rsidP="001471FD">
            <w:pPr>
              <w:spacing w:line="276" w:lineRule="auto"/>
              <w:rPr>
                <w:szCs w:val="18"/>
                <w:lang w:val="en-IN"/>
              </w:rPr>
            </w:pPr>
            <w:r>
              <w:rPr>
                <w:szCs w:val="18"/>
                <w:lang w:val="en-IN"/>
              </w:rPr>
              <w:t>SQL, NOSQL</w:t>
            </w:r>
          </w:p>
          <w:p w14:paraId="45A6DEEC" w14:textId="77777777" w:rsidR="001471FD" w:rsidRPr="00D44A10" w:rsidRDefault="001471FD" w:rsidP="001471FD">
            <w:pPr>
              <w:spacing w:line="276" w:lineRule="auto"/>
              <w:rPr>
                <w:rFonts w:ascii="Century Gothic" w:eastAsia="Century Gothic" w:hAnsi="Century Gothic" w:cs="Century Gothic"/>
                <w:b/>
                <w:szCs w:val="18"/>
              </w:rPr>
            </w:pPr>
          </w:p>
          <w:p w14:paraId="344F54D4" w14:textId="77777777" w:rsidR="00D44A10" w:rsidRPr="001471FD" w:rsidRDefault="00D44A10" w:rsidP="001471FD">
            <w:pPr>
              <w:spacing w:line="276" w:lineRule="auto"/>
              <w:rPr>
                <w:szCs w:val="18"/>
              </w:rPr>
            </w:pPr>
            <w:r w:rsidRPr="001471FD">
              <w:rPr>
                <w:rFonts w:ascii="Century Gothic" w:eastAsia="Century Gothic" w:hAnsi="Century Gothic" w:cs="Century Gothic"/>
                <w:b/>
                <w:szCs w:val="18"/>
              </w:rPr>
              <w:t>Other Technologies:</w:t>
            </w:r>
          </w:p>
          <w:p w14:paraId="22864753" w14:textId="28EB8213" w:rsidR="00D44A10" w:rsidRPr="001471FD" w:rsidRDefault="00D44A10" w:rsidP="001471FD">
            <w:pPr>
              <w:spacing w:line="360" w:lineRule="auto"/>
              <w:rPr>
                <w:szCs w:val="18"/>
              </w:rPr>
            </w:pPr>
            <w:r w:rsidRPr="001471FD">
              <w:rPr>
                <w:szCs w:val="18"/>
              </w:rPr>
              <w:t>GitHub, MS Office</w:t>
            </w:r>
          </w:p>
          <w:p w14:paraId="43D48BFE" w14:textId="6F4CE425" w:rsidR="00D24733" w:rsidRDefault="00D24733" w:rsidP="00D24733">
            <w:pPr>
              <w:pStyle w:val="Heading2"/>
              <w:rPr>
                <w:rFonts w:asciiTheme="minorHAnsi" w:eastAsiaTheme="minorEastAsia" w:hAnsiTheme="minorHAnsi" w:cstheme="minorBidi"/>
                <w:sz w:val="18"/>
                <w:szCs w:val="22"/>
              </w:rPr>
            </w:pPr>
            <w:r>
              <w:t>Courses</w:t>
            </w:r>
          </w:p>
          <w:p w14:paraId="7D40DF98" w14:textId="6DBD05F0" w:rsidR="00D24733" w:rsidRDefault="00D24733" w:rsidP="00D247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MERN STACK WEB DEVELOPMENT </w:t>
            </w:r>
          </w:p>
          <w:p w14:paraId="717A4142" w14:textId="34F5AA2C" w:rsidR="00D24733" w:rsidRDefault="00D24733" w:rsidP="00D24733">
            <w:pPr>
              <w:rPr>
                <w:rFonts w:ascii="Century Gothic" w:eastAsia="Century Gothic" w:hAnsi="Century Gothic" w:cs="Century Gothic"/>
                <w:b/>
                <w:szCs w:val="18"/>
              </w:rPr>
            </w:pPr>
            <w:r w:rsidRPr="00D24733">
              <w:rPr>
                <w:rFonts w:ascii="Century Gothic" w:eastAsia="Century Gothic" w:hAnsi="Century Gothic" w:cs="Century Gothic"/>
                <w:bCs/>
                <w:szCs w:val="18"/>
              </w:rPr>
              <w:t xml:space="preserve">From CGC-TDC </w:t>
            </w:r>
            <w:r w:rsidR="001A09FB" w:rsidRPr="001A09FB">
              <w:rPr>
                <w:rFonts w:ascii="Century Gothic" w:eastAsia="Century Gothic" w:hAnsi="Century Gothic" w:cs="Century Gothic"/>
                <w:b/>
                <w:szCs w:val="18"/>
              </w:rPr>
              <w:t>[Feb-May 2025]</w:t>
            </w:r>
          </w:p>
          <w:p w14:paraId="1DCE72AC" w14:textId="01D315B6" w:rsidR="001A09FB" w:rsidRPr="001A09FB" w:rsidRDefault="001A09FB" w:rsidP="00D24733">
            <w:pPr>
              <w:rPr>
                <w:b/>
                <w:sz w:val="20"/>
                <w:szCs w:val="20"/>
              </w:rPr>
            </w:pPr>
            <w:r w:rsidRPr="001A09FB"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Project:</w:t>
            </w:r>
          </w:p>
          <w:p w14:paraId="4978269F" w14:textId="09D27B66" w:rsidR="001A09FB" w:rsidRDefault="001A09FB" w:rsidP="001471FD">
            <w:pPr>
              <w:rPr>
                <w:b/>
                <w:bCs/>
              </w:rPr>
            </w:pPr>
            <w:r w:rsidRPr="001A09FB">
              <w:rPr>
                <w:b/>
                <w:bCs/>
              </w:rPr>
              <w:t>NEXT STOP: HARAMAIN –</w:t>
            </w:r>
            <w:r>
              <w:rPr>
                <w:b/>
                <w:bCs/>
              </w:rPr>
              <w:t xml:space="preserve"> </w:t>
            </w:r>
            <w:r w:rsidRPr="001A09FB">
              <w:rPr>
                <w:b/>
                <w:bCs/>
              </w:rPr>
              <w:t>TRAVEL &amp; TOUR GUIDE WEBSITE</w:t>
            </w:r>
          </w:p>
          <w:p w14:paraId="73B1EC54" w14:textId="7E4129FE" w:rsidR="0079694F" w:rsidRDefault="001471FD" w:rsidP="001471FD">
            <w:r w:rsidRPr="001471FD">
              <w:rPr>
                <w:b/>
                <w:bCs/>
              </w:rPr>
              <w:t>Backend:</w:t>
            </w:r>
            <w:r w:rsidRPr="001471FD">
              <w:t xml:space="preserve"> </w:t>
            </w:r>
          </w:p>
          <w:p w14:paraId="19AE706D" w14:textId="77777777" w:rsidR="0079694F" w:rsidRDefault="001471FD" w:rsidP="001471FD">
            <w:r w:rsidRPr="001471FD">
              <w:t>Node.js, Express.js, MongoDB</w:t>
            </w:r>
          </w:p>
          <w:p w14:paraId="4B326A8D" w14:textId="07776874" w:rsidR="0079694F" w:rsidRDefault="001471FD" w:rsidP="001471FD">
            <w:r w:rsidRPr="001471FD">
              <w:rPr>
                <w:b/>
                <w:bCs/>
              </w:rPr>
              <w:t>Frontend:</w:t>
            </w:r>
            <w:r w:rsidRPr="001471FD">
              <w:t xml:space="preserve"> </w:t>
            </w:r>
          </w:p>
          <w:p w14:paraId="5A30241B" w14:textId="59A46E86" w:rsidR="0079694F" w:rsidRDefault="001A09FB" w:rsidP="001471FD">
            <w:r w:rsidRPr="001A09FB">
              <w:t>React.js, Tailwind CSS, Framer Motion, Material UI</w:t>
            </w:r>
            <w:r w:rsidR="001471FD" w:rsidRPr="001471FD">
              <w:br/>
            </w:r>
            <w:r w:rsidR="001471FD" w:rsidRPr="001471FD">
              <w:rPr>
                <w:b/>
                <w:bCs/>
              </w:rPr>
              <w:t>Tools &amp; Utilities:</w:t>
            </w:r>
            <w:r w:rsidR="001471FD" w:rsidRPr="001471FD">
              <w:t xml:space="preserve"> </w:t>
            </w:r>
          </w:p>
          <w:p w14:paraId="742DC00F" w14:textId="253A82EC" w:rsidR="001471FD" w:rsidRDefault="001471FD" w:rsidP="001471FD">
            <w:r w:rsidRPr="001471FD">
              <w:t>Thunder Client, MongoDB Compass, Git</w:t>
            </w:r>
          </w:p>
          <w:p w14:paraId="137EAEF9" w14:textId="6E8DC895" w:rsidR="001471FD" w:rsidRPr="001471FD" w:rsidRDefault="001471FD" w:rsidP="001471FD">
            <w:pPr>
              <w:jc w:val="both"/>
            </w:pPr>
            <w:r w:rsidRPr="001471FD">
              <w:rPr>
                <w:b/>
                <w:bCs/>
              </w:rPr>
              <w:t>Description:</w:t>
            </w:r>
            <w:r w:rsidRPr="001471FD">
              <w:br/>
            </w:r>
            <w:r w:rsidR="001A09FB" w:rsidRPr="001A09FB">
              <w:t xml:space="preserve">Developing a modern, responsive travel website offering a self-guided Islamic tour experience focused on Makkah and Madinah. Features include dynamic place cards, reusable modal components, contact and enquiry forms with form validation, and seamless user experience across devices. </w:t>
            </w:r>
            <w:r w:rsidR="001A09FB" w:rsidRPr="001A09FB">
              <w:t>Emphasize</w:t>
            </w:r>
            <w:r w:rsidR="001A09FB">
              <w:t>s</w:t>
            </w:r>
            <w:r w:rsidR="001A09FB" w:rsidRPr="001A09FB">
              <w:t xml:space="preserve"> clean UI/UX</w:t>
            </w:r>
          </w:p>
        </w:tc>
        <w:tc>
          <w:tcPr>
            <w:tcW w:w="727" w:type="dxa"/>
            <w:gridSpan w:val="2"/>
          </w:tcPr>
          <w:p w14:paraId="7E0B313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535" w:type="dxa"/>
          </w:tcPr>
          <w:p w14:paraId="6D340D93" w14:textId="77777777" w:rsidR="00DD2B34" w:rsidRDefault="00DD2B34" w:rsidP="00036450"/>
          <w:p w14:paraId="48914710" w14:textId="77777777" w:rsidR="00D24733" w:rsidRPr="00DD2B34" w:rsidRDefault="00D24733" w:rsidP="00D24733">
            <w:pPr>
              <w:rPr>
                <w:lang w:val="en-GB"/>
              </w:rPr>
            </w:pPr>
            <w:r>
              <w:rPr>
                <w:rFonts w:ascii="Century Gothic" w:eastAsia="Century Gothic" w:hAnsi="Century Gothic" w:cs="Century Gothic"/>
                <w:b/>
                <w:lang w:val="en-GB"/>
              </w:rPr>
              <w:t>University College of Engineering, O.U</w:t>
            </w:r>
          </w:p>
          <w:p w14:paraId="085FFBAB" w14:textId="4D0CE134" w:rsidR="00D24733" w:rsidRPr="00B359E4" w:rsidRDefault="00D24733" w:rsidP="00D24733">
            <w:pPr>
              <w:pStyle w:val="Date"/>
            </w:pPr>
            <w:r>
              <w:t>2025(ongoing)</w:t>
            </w:r>
          </w:p>
          <w:p w14:paraId="65469434" w14:textId="77777777" w:rsidR="00D24733" w:rsidRDefault="00D24733" w:rsidP="00D24733">
            <w:r>
              <w:t>M. Tech CSE(AIML)</w:t>
            </w:r>
          </w:p>
          <w:p w14:paraId="5C37179A" w14:textId="56008D90" w:rsidR="00D24733" w:rsidRDefault="00D24733" w:rsidP="00D24733">
            <w:r>
              <w:t>CGPA-8.1</w:t>
            </w:r>
          </w:p>
          <w:p w14:paraId="64EB21D2" w14:textId="77777777" w:rsidR="00D24733" w:rsidRPr="00D24733" w:rsidRDefault="00D24733" w:rsidP="00D24733"/>
          <w:p w14:paraId="5560C891" w14:textId="263862E8" w:rsidR="00D24733" w:rsidRDefault="00D24733" w:rsidP="00D24733">
            <w:r>
              <w:rPr>
                <w:rFonts w:ascii="Century Gothic" w:eastAsia="Century Gothic" w:hAnsi="Century Gothic" w:cs="Century Gothic"/>
                <w:b/>
              </w:rPr>
              <w:t>Bharat Institute of Engineering &amp; Technology</w:t>
            </w:r>
          </w:p>
          <w:p w14:paraId="7CFB37C1" w14:textId="519AEC59" w:rsidR="00D24733" w:rsidRDefault="00D24733" w:rsidP="00D24733">
            <w:r>
              <w:rPr>
                <w:rFonts w:ascii="Century Gothic" w:eastAsia="Century Gothic" w:hAnsi="Century Gothic" w:cs="Century Gothic"/>
              </w:rPr>
              <w:t>2022</w:t>
            </w:r>
          </w:p>
          <w:p w14:paraId="4C96DDCD" w14:textId="77777777" w:rsidR="00D24733" w:rsidRDefault="00D24733" w:rsidP="00D24733">
            <w:r>
              <w:t>B. Tech CSE</w:t>
            </w:r>
          </w:p>
          <w:p w14:paraId="26D85C7C" w14:textId="52C7D085" w:rsidR="00D24733" w:rsidRDefault="00D24733" w:rsidP="00D24733">
            <w:r>
              <w:t>CGPA-6.7</w:t>
            </w:r>
          </w:p>
          <w:p w14:paraId="05EC01A4" w14:textId="77777777" w:rsidR="00D24733" w:rsidRDefault="00D24733" w:rsidP="00D24733">
            <w:pPr>
              <w:rPr>
                <w:rFonts w:ascii="Century Gothic" w:eastAsia="Century Gothic" w:hAnsi="Century Gothic" w:cs="Century Gothic"/>
                <w:b/>
              </w:rPr>
            </w:pPr>
          </w:p>
          <w:p w14:paraId="4E932E7D" w14:textId="19387B21" w:rsidR="00DD2B34" w:rsidRDefault="00DD2B34" w:rsidP="00DD2B34">
            <w:r>
              <w:rPr>
                <w:rFonts w:ascii="Century Gothic" w:eastAsia="Century Gothic" w:hAnsi="Century Gothic" w:cs="Century Gothic"/>
                <w:b/>
              </w:rPr>
              <w:t>Nishitha College of Engineering &amp; Technology</w:t>
            </w:r>
          </w:p>
          <w:p w14:paraId="70A8945B" w14:textId="341D00C2" w:rsidR="00DD2B34" w:rsidRDefault="00DD2B34" w:rsidP="00DD2B34">
            <w:r>
              <w:rPr>
                <w:rFonts w:ascii="Century Gothic" w:eastAsia="Century Gothic" w:hAnsi="Century Gothic" w:cs="Century Gothic"/>
              </w:rPr>
              <w:t>2019</w:t>
            </w:r>
          </w:p>
          <w:p w14:paraId="05BE2A52" w14:textId="7C5A4BFB" w:rsidR="00DD2B34" w:rsidRDefault="00DD2B34" w:rsidP="00036450">
            <w:r>
              <w:t>Diploma EEE</w:t>
            </w:r>
          </w:p>
          <w:p w14:paraId="3E9B0FF6" w14:textId="73F75276" w:rsidR="00DD2B34" w:rsidRDefault="00DD2B34" w:rsidP="00036450">
            <w:r>
              <w:t>CGPA-8.0</w:t>
            </w:r>
          </w:p>
          <w:p w14:paraId="56FC6CDF" w14:textId="77777777" w:rsidR="00DD2B34" w:rsidRDefault="00DD2B34" w:rsidP="00036450"/>
          <w:p w14:paraId="047565D8" w14:textId="77777777" w:rsidR="00DD2B34" w:rsidRDefault="00DD2B34" w:rsidP="00DD2B34">
            <w:r>
              <w:rPr>
                <w:rFonts w:ascii="Century Gothic" w:eastAsia="Century Gothic" w:hAnsi="Century Gothic" w:cs="Century Gothic"/>
                <w:b/>
              </w:rPr>
              <w:t>St. Hills High school</w:t>
            </w:r>
          </w:p>
          <w:p w14:paraId="26A9CFD5" w14:textId="2BA38B11" w:rsidR="00DD2B34" w:rsidRDefault="00DD2B34" w:rsidP="00036450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2016</w:t>
            </w:r>
          </w:p>
          <w:p w14:paraId="5B99C457" w14:textId="65D121AB" w:rsidR="00DD2B34" w:rsidRDefault="00DD2B34" w:rsidP="00036450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SSC</w:t>
            </w:r>
          </w:p>
          <w:p w14:paraId="26B6663F" w14:textId="0C52094F" w:rsidR="00D24733" w:rsidRPr="00D24733" w:rsidRDefault="00DD2B34" w:rsidP="00036450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CGPA</w:t>
            </w:r>
            <w:r w:rsidR="00CE503F">
              <w:rPr>
                <w:rFonts w:ascii="Century Gothic" w:eastAsia="Century Gothic" w:hAnsi="Century Gothic" w:cs="Century Gothic"/>
              </w:rPr>
              <w:t>-</w:t>
            </w:r>
            <w:r>
              <w:rPr>
                <w:rFonts w:ascii="Century Gothic" w:eastAsia="Century Gothic" w:hAnsi="Century Gothic" w:cs="Century Gothic"/>
              </w:rPr>
              <w:t>7.5</w:t>
            </w:r>
          </w:p>
          <w:p w14:paraId="01E231AD" w14:textId="25FDA975" w:rsidR="00036450" w:rsidRDefault="001471FD" w:rsidP="00036450">
            <w:pPr>
              <w:pStyle w:val="Heading2"/>
            </w:pPr>
            <w:r>
              <w:t xml:space="preserve">Academic </w:t>
            </w:r>
            <w:r w:rsidR="00DD2B34">
              <w:t>PROJECTS</w:t>
            </w:r>
          </w:p>
          <w:p w14:paraId="583EA500" w14:textId="15233754" w:rsidR="00DA6382" w:rsidRPr="00DA6382" w:rsidRDefault="00DA6382" w:rsidP="00DA6382">
            <w:pPr>
              <w:pStyle w:val="Date"/>
              <w:rPr>
                <w:b/>
                <w:bCs/>
              </w:rPr>
            </w:pPr>
            <w:r>
              <w:rPr>
                <w:b/>
                <w:bCs/>
              </w:rPr>
              <w:t>M. Tech Major Project:</w:t>
            </w:r>
          </w:p>
          <w:p w14:paraId="5855D4D3" w14:textId="4E993E3F" w:rsidR="0079694F" w:rsidRDefault="001471FD" w:rsidP="0079694F">
            <w:pPr>
              <w:pStyle w:val="Date"/>
              <w:rPr>
                <w:b/>
                <w:bCs/>
              </w:rPr>
            </w:pPr>
            <w:r w:rsidRPr="001471FD">
              <w:rPr>
                <w:b/>
                <w:bCs/>
              </w:rPr>
              <w:t xml:space="preserve">Real-Time </w:t>
            </w:r>
            <w:r w:rsidR="0079694F">
              <w:rPr>
                <w:b/>
                <w:bCs/>
              </w:rPr>
              <w:t xml:space="preserve">Multilingual </w:t>
            </w:r>
            <w:r w:rsidRPr="001471FD">
              <w:rPr>
                <w:b/>
                <w:bCs/>
              </w:rPr>
              <w:t xml:space="preserve">Sentiment Analysis </w:t>
            </w:r>
            <w:r>
              <w:rPr>
                <w:b/>
                <w:bCs/>
              </w:rPr>
              <w:t>by using</w:t>
            </w:r>
            <w:r w:rsidRPr="001471FD">
              <w:rPr>
                <w:b/>
                <w:bCs/>
              </w:rPr>
              <w:t xml:space="preserve"> GCP</w:t>
            </w:r>
            <w:r w:rsidR="0079694F">
              <w:rPr>
                <w:b/>
                <w:bCs/>
              </w:rPr>
              <w:t>(ONGOING)</w:t>
            </w:r>
          </w:p>
          <w:p w14:paraId="6A2AA99D" w14:textId="0926465A" w:rsidR="004D3011" w:rsidRDefault="0079694F" w:rsidP="00036450">
            <w:r w:rsidRPr="0079694F">
              <w:t xml:space="preserve">Designed and developed a highly scalable, real-time sentiment analysis system capable of handling </w:t>
            </w:r>
            <w:r w:rsidR="00DA6382" w:rsidRPr="0079694F">
              <w:t>multilingual</w:t>
            </w:r>
            <w:r w:rsidRPr="0079694F">
              <w:t xml:space="preserve"> and </w:t>
            </w:r>
            <w:r w:rsidR="00DA6382">
              <w:t>different</w:t>
            </w:r>
            <w:r w:rsidRPr="0079694F">
              <w:t xml:space="preserve"> </w:t>
            </w:r>
            <w:r w:rsidR="00DA6382">
              <w:t xml:space="preserve">textual </w:t>
            </w:r>
            <w:r w:rsidRPr="0079694F">
              <w:t>data streams</w:t>
            </w:r>
            <w:r w:rsidR="00DA6382">
              <w:t>.</w:t>
            </w:r>
          </w:p>
          <w:p w14:paraId="0AC9CF87" w14:textId="5544D820" w:rsidR="004D3011" w:rsidRPr="00DA6382" w:rsidRDefault="00DA6382" w:rsidP="00DA6382">
            <w:pPr>
              <w:rPr>
                <w:b/>
                <w:bCs/>
              </w:rPr>
            </w:pPr>
            <w:r w:rsidRPr="00DA6382">
              <w:rPr>
                <w:b/>
                <w:bCs/>
              </w:rPr>
              <w:t>TECH STACK:</w:t>
            </w:r>
            <w:r>
              <w:rPr>
                <w:b/>
                <w:bCs/>
              </w:rPr>
              <w:t xml:space="preserve"> [</w:t>
            </w:r>
            <w:r w:rsidR="0079694F" w:rsidRPr="0079694F">
              <w:t>Python, GCP (Pub/Sub, Dataflow, Fire store,</w:t>
            </w:r>
            <w:r w:rsidR="0079694F">
              <w:t xml:space="preserve"> Google </w:t>
            </w:r>
            <w:r w:rsidR="0079694F" w:rsidRPr="0079694F">
              <w:t xml:space="preserve">Natural Language API, </w:t>
            </w:r>
            <w:r w:rsidR="0079694F">
              <w:t xml:space="preserve">Google </w:t>
            </w:r>
            <w:r w:rsidR="0079694F" w:rsidRPr="0079694F">
              <w:t>Cloud Translation</w:t>
            </w:r>
            <w:r w:rsidR="0079694F">
              <w:t xml:space="preserve"> API</w:t>
            </w:r>
            <w:r w:rsidR="0079694F" w:rsidRPr="0079694F">
              <w:t>)</w:t>
            </w:r>
            <w:r w:rsidRPr="00DA6382">
              <w:rPr>
                <w:b/>
                <w:bCs/>
              </w:rPr>
              <w:t>]</w:t>
            </w:r>
          </w:p>
          <w:p w14:paraId="7B2B257D" w14:textId="77777777" w:rsidR="004D3011" w:rsidRDefault="004D3011" w:rsidP="00036450"/>
          <w:p w14:paraId="717F7C47" w14:textId="78CABF8B" w:rsidR="00DA6382" w:rsidRDefault="00DA6382" w:rsidP="00B359E4">
            <w:pPr>
              <w:pStyle w:val="Heading4"/>
            </w:pPr>
            <w:r>
              <w:t>M. Tech Mini Project</w:t>
            </w:r>
            <w:r w:rsidRPr="004D3011">
              <w:t>:</w:t>
            </w:r>
          </w:p>
          <w:p w14:paraId="414A1622" w14:textId="4B03318C" w:rsidR="004D3011" w:rsidRDefault="00DA6382" w:rsidP="00B359E4">
            <w:pPr>
              <w:pStyle w:val="Heading4"/>
            </w:pPr>
            <w:r>
              <w:t>YouTube live Stream Sentiment Analysis</w:t>
            </w:r>
          </w:p>
          <w:p w14:paraId="68610E4F" w14:textId="1209A5F7" w:rsidR="00DA6382" w:rsidRDefault="005410B4" w:rsidP="00DA6382">
            <w:r w:rsidRPr="005410B4">
              <w:t xml:space="preserve">Developed a system to analyze sentiments from YouTube live </w:t>
            </w:r>
            <w:r>
              <w:t xml:space="preserve">stream by using live </w:t>
            </w:r>
            <w:r w:rsidRPr="005410B4">
              <w:t>chat messages</w:t>
            </w:r>
            <w:r>
              <w:t>.</w:t>
            </w:r>
          </w:p>
          <w:p w14:paraId="77C3721D" w14:textId="77777777" w:rsidR="005410B4" w:rsidRPr="005410B4" w:rsidRDefault="005410B4" w:rsidP="005410B4">
            <w:pPr>
              <w:rPr>
                <w:b/>
                <w:bCs/>
                <w:lang w:val="en-IN"/>
              </w:rPr>
            </w:pPr>
            <w:r w:rsidRPr="00DA6382">
              <w:rPr>
                <w:b/>
                <w:bCs/>
              </w:rPr>
              <w:t>TECH STACK:</w:t>
            </w:r>
            <w:r>
              <w:rPr>
                <w:b/>
                <w:bCs/>
              </w:rPr>
              <w:t xml:space="preserve"> [</w:t>
            </w:r>
            <w:r w:rsidRPr="005410B4">
              <w:rPr>
                <w:lang w:val="en-IN"/>
              </w:rPr>
              <w:t>Google Cloud Natural Language API, YouTube Data API v3, Python</w:t>
            </w:r>
            <w:r>
              <w:rPr>
                <w:b/>
                <w:bCs/>
                <w:lang w:val="en-IN"/>
              </w:rPr>
              <w:t>]</w:t>
            </w:r>
          </w:p>
          <w:p w14:paraId="264DDDA9" w14:textId="15D63BE5" w:rsidR="00036450" w:rsidRPr="004D3011" w:rsidRDefault="00036450" w:rsidP="005410B4">
            <w:pPr>
              <w:rPr>
                <w:color w:val="FFFFFF" w:themeColor="background1"/>
              </w:rPr>
            </w:pPr>
          </w:p>
        </w:tc>
      </w:tr>
    </w:tbl>
    <w:p w14:paraId="144CB4B7" w14:textId="77777777" w:rsidR="001248C6" w:rsidRDefault="001248C6" w:rsidP="000C45FF">
      <w:pPr>
        <w:tabs>
          <w:tab w:val="left" w:pos="990"/>
        </w:tabs>
      </w:pPr>
    </w:p>
    <w:sectPr w:rsidR="001248C6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2F04" w14:textId="77777777" w:rsidR="00DB38B6" w:rsidRDefault="00DB38B6" w:rsidP="000C45FF">
      <w:r>
        <w:separator/>
      </w:r>
    </w:p>
  </w:endnote>
  <w:endnote w:type="continuationSeparator" w:id="0">
    <w:p w14:paraId="348EDCFE" w14:textId="77777777" w:rsidR="00DB38B6" w:rsidRDefault="00DB38B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9173C" w14:textId="77777777" w:rsidR="00DB38B6" w:rsidRDefault="00DB38B6" w:rsidP="000C45FF">
      <w:r>
        <w:separator/>
      </w:r>
    </w:p>
  </w:footnote>
  <w:footnote w:type="continuationSeparator" w:id="0">
    <w:p w14:paraId="0CD25424" w14:textId="77777777" w:rsidR="00DB38B6" w:rsidRDefault="00DB38B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1195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98106C" wp14:editId="0DBAD85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5D"/>
    <w:rsid w:val="00036450"/>
    <w:rsid w:val="00094499"/>
    <w:rsid w:val="000C45FF"/>
    <w:rsid w:val="000E3FD1"/>
    <w:rsid w:val="00112054"/>
    <w:rsid w:val="001248C6"/>
    <w:rsid w:val="001317D8"/>
    <w:rsid w:val="001471FD"/>
    <w:rsid w:val="001525E1"/>
    <w:rsid w:val="00180329"/>
    <w:rsid w:val="0019001F"/>
    <w:rsid w:val="001A09FB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155D"/>
    <w:rsid w:val="003A6B7D"/>
    <w:rsid w:val="003B06CA"/>
    <w:rsid w:val="003F711D"/>
    <w:rsid w:val="004071FC"/>
    <w:rsid w:val="00445947"/>
    <w:rsid w:val="004813B3"/>
    <w:rsid w:val="00496591"/>
    <w:rsid w:val="004C63E4"/>
    <w:rsid w:val="004D3011"/>
    <w:rsid w:val="005262AC"/>
    <w:rsid w:val="005410B4"/>
    <w:rsid w:val="005E39D5"/>
    <w:rsid w:val="00600670"/>
    <w:rsid w:val="0062123A"/>
    <w:rsid w:val="00646E75"/>
    <w:rsid w:val="00671B32"/>
    <w:rsid w:val="006771D0"/>
    <w:rsid w:val="00715FCB"/>
    <w:rsid w:val="00743101"/>
    <w:rsid w:val="00764C9F"/>
    <w:rsid w:val="007775E1"/>
    <w:rsid w:val="007867A0"/>
    <w:rsid w:val="007927F5"/>
    <w:rsid w:val="0079694F"/>
    <w:rsid w:val="00802CA0"/>
    <w:rsid w:val="009260CD"/>
    <w:rsid w:val="00940A66"/>
    <w:rsid w:val="00952C25"/>
    <w:rsid w:val="009B2D8A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E503F"/>
    <w:rsid w:val="00D020A1"/>
    <w:rsid w:val="00D24733"/>
    <w:rsid w:val="00D2522B"/>
    <w:rsid w:val="00D422DE"/>
    <w:rsid w:val="00D44A10"/>
    <w:rsid w:val="00D5459D"/>
    <w:rsid w:val="00DA1F4D"/>
    <w:rsid w:val="00DA6382"/>
    <w:rsid w:val="00DB38B6"/>
    <w:rsid w:val="00DD172A"/>
    <w:rsid w:val="00DD2B34"/>
    <w:rsid w:val="00E25A26"/>
    <w:rsid w:val="00E4381A"/>
    <w:rsid w:val="00E55D74"/>
    <w:rsid w:val="00F60274"/>
    <w:rsid w:val="00F77FB9"/>
    <w:rsid w:val="00FB068F"/>
    <w:rsid w:val="00FE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8E0E3"/>
  <w14:defaultImageDpi w14:val="32767"/>
  <w15:chartTrackingRefBased/>
  <w15:docId w15:val="{A4F1888E-D4A7-41F1-B8B8-39B7AE06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D24733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d.muzzamilali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edm\AppData\Local\Microsoft\Office\16.0\DTS\en-IN%7bEFB085DE-A5D1-4634-966B-931FDDD0D779%7d\%7b0C93D364-520D-4462-AA77-5B6E12F266B7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D35AE24EA444F9878A14A1D4361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B14F9-4F1B-4EAF-A98A-F8218FB5AD0D}"/>
      </w:docPartPr>
      <w:docPartBody>
        <w:p w:rsidR="00E9267F" w:rsidRDefault="00B125D6" w:rsidP="00B125D6">
          <w:pPr>
            <w:pStyle w:val="C1D35AE24EA444F9878A14A1D4361AD9"/>
          </w:pPr>
          <w:r w:rsidRPr="004D3011">
            <w:t>PHONE:</w:t>
          </w:r>
        </w:p>
      </w:docPartBody>
    </w:docPart>
    <w:docPart>
      <w:docPartPr>
        <w:name w:val="B8D800993E2B48C780AFD03AA5228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33A17-8CA5-4096-ADA3-006A09FF29DE}"/>
      </w:docPartPr>
      <w:docPartBody>
        <w:p w:rsidR="00E9267F" w:rsidRDefault="00B125D6" w:rsidP="00B125D6">
          <w:pPr>
            <w:pStyle w:val="B8D800993E2B48C780AFD03AA5228F5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D6"/>
    <w:rsid w:val="00431D6C"/>
    <w:rsid w:val="009B2D8A"/>
    <w:rsid w:val="00B125D6"/>
    <w:rsid w:val="00C57F3C"/>
    <w:rsid w:val="00E9267F"/>
    <w:rsid w:val="00FE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B125D6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125D6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C1D35AE24EA444F9878A14A1D4361AD9">
    <w:name w:val="C1D35AE24EA444F9878A14A1D4361AD9"/>
    <w:rsid w:val="00B125D6"/>
  </w:style>
  <w:style w:type="paragraph" w:customStyle="1" w:styleId="B8D800993E2B48C780AFD03AA5228F51">
    <w:name w:val="B8D800993E2B48C780AFD03AA5228F51"/>
    <w:rsid w:val="00B125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{0C93D364-520D-4462-AA77-5B6E12F266B7}tf00546271_win32</Template>
  <TotalTime>1866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Muzzamil Ali Syed</dc:creator>
  <cp:keywords/>
  <dc:description/>
  <cp:lastModifiedBy>Syed Muzzamil Ali</cp:lastModifiedBy>
  <cp:revision>4</cp:revision>
  <cp:lastPrinted>2025-06-04T13:16:00Z</cp:lastPrinted>
  <dcterms:created xsi:type="dcterms:W3CDTF">2025-04-17T10:02:00Z</dcterms:created>
  <dcterms:modified xsi:type="dcterms:W3CDTF">2025-06-05T18:46:00Z</dcterms:modified>
</cp:coreProperties>
</file>